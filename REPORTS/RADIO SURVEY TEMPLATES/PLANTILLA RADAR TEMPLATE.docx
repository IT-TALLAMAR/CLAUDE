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3400" w14:textId="6A88CDB3" w:rsidR="007B5AEF" w:rsidRDefault="005D13F4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>RADAR SURVEY</w:t>
      </w:r>
    </w:p>
    <w:p w14:paraId="79C3C38D" w14:textId="77777777" w:rsidR="005D13F4" w:rsidRPr="00072470" w:rsidRDefault="005D13F4">
      <w:pPr>
        <w:rPr>
          <w:rFonts w:ascii="Avenir Next LT Pro" w:hAnsi="Avenir Next LT Pro"/>
        </w:rPr>
      </w:pPr>
    </w:p>
    <w:p w14:paraId="7CC52D07" w14:textId="77777777" w:rsidR="00DD3671" w:rsidRDefault="00DD3671" w:rsidP="007B5AEF">
      <w:pPr>
        <w:spacing w:after="0"/>
        <w:jc w:val="both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</w:p>
    <w:p w14:paraId="62440E81" w14:textId="77777777" w:rsidR="007E29CC" w:rsidRPr="00072470" w:rsidRDefault="007E29CC" w:rsidP="007B5AEF">
      <w:pPr>
        <w:spacing w:after="0"/>
        <w:jc w:val="both"/>
        <w:rPr>
          <w:rFonts w:ascii="Avenir Next LT Pro" w:hAnsi="Avenir Next LT Pro"/>
          <w:sz w:val="28"/>
          <w:szCs w:val="28"/>
          <w:lang w:val="en-US"/>
        </w:rPr>
      </w:pPr>
    </w:p>
    <w:p w14:paraId="335D5AF5" w14:textId="6F384985" w:rsidR="007B5AEF" w:rsidRPr="00072470" w:rsidRDefault="007B5AEF" w:rsidP="007B5AEF">
      <w:pPr>
        <w:spacing w:after="0"/>
        <w:jc w:val="both"/>
        <w:rPr>
          <w:rFonts w:ascii="Avenir Next LT Pro" w:hAnsi="Avenir Next LT Pro"/>
          <w:sz w:val="24"/>
          <w:szCs w:val="24"/>
          <w:lang w:val="en-US"/>
        </w:rPr>
      </w:pPr>
      <w:r w:rsidRPr="00072470">
        <w:rPr>
          <w:rFonts w:ascii="Avenir Next LT Pro" w:hAnsi="Avenir Next LT Pro"/>
          <w:sz w:val="24"/>
          <w:szCs w:val="24"/>
          <w:lang w:val="en-US"/>
        </w:rPr>
        <w:t>We hereby certify that the Owner/Manager of the Yacht “</w:t>
      </w:r>
      <w:r w:rsidR="005A52D3">
        <w:rPr>
          <w:rFonts w:ascii="Avenir Next LT Pro" w:hAnsi="Avenir Next LT Pro"/>
          <w:b/>
          <w:bCs/>
          <w:color w:val="2F5496" w:themeColor="accent1" w:themeShade="BF"/>
          <w:sz w:val="24"/>
          <w:szCs w:val="24"/>
          <w:lang w:val="en-US"/>
        </w:rPr>
        <w:t>MIMI</w:t>
      </w:r>
      <w:r w:rsidRPr="00072470">
        <w:rPr>
          <w:rFonts w:ascii="Avenir Next LT Pro" w:hAnsi="Avenir Next LT Pro"/>
          <w:sz w:val="24"/>
          <w:szCs w:val="24"/>
          <w:lang w:val="en-US"/>
        </w:rPr>
        <w:t xml:space="preserve">” has entered into an Agreement with us for the provision of Shore Based Maintenance of the GMDSS equipment described in ANEX 1 below, as required by IMO Resolution.A702(17) and SOLAS requirements IV Reg.15.6 and 7. </w:t>
      </w:r>
    </w:p>
    <w:p w14:paraId="1F7734C2" w14:textId="77777777" w:rsidR="007B5AEF" w:rsidRPr="00072470" w:rsidRDefault="007B5AEF" w:rsidP="007B5AEF">
      <w:pPr>
        <w:jc w:val="both"/>
        <w:rPr>
          <w:rFonts w:ascii="Avenir Next LT Pro" w:hAnsi="Avenir Next LT Pro"/>
          <w:sz w:val="24"/>
          <w:szCs w:val="24"/>
          <w:lang w:val="en-US"/>
        </w:rPr>
      </w:pPr>
    </w:p>
    <w:p w14:paraId="3B2FC274" w14:textId="77777777" w:rsidR="007B5AEF" w:rsidRPr="00072470" w:rsidRDefault="007B5AEF" w:rsidP="007B5AEF">
      <w:pPr>
        <w:spacing w:after="0"/>
        <w:jc w:val="both"/>
        <w:rPr>
          <w:rFonts w:ascii="Avenir Next LT Pro" w:hAnsi="Avenir Next LT Pro"/>
          <w:lang w:val="en-US"/>
        </w:rPr>
      </w:pPr>
      <w:r w:rsidRPr="00072470">
        <w:rPr>
          <w:rFonts w:ascii="Avenir Next LT Pro" w:hAnsi="Avenir Next LT Pro"/>
          <w:sz w:val="24"/>
          <w:szCs w:val="24"/>
          <w:lang w:val="en-US"/>
        </w:rPr>
        <w:t>This Certificate is Valid for a period of 1 year,</w:t>
      </w:r>
      <w:r w:rsidR="004A47EB" w:rsidRPr="00072470">
        <w:rPr>
          <w:rFonts w:ascii="Avenir Next LT Pro" w:hAnsi="Avenir Next LT Pro"/>
          <w:sz w:val="24"/>
          <w:szCs w:val="24"/>
          <w:lang w:val="en-US"/>
        </w:rPr>
        <w:t xml:space="preserve"> </w:t>
      </w:r>
      <w:r w:rsidRPr="00072470">
        <w:rPr>
          <w:rFonts w:ascii="Avenir Next LT Pro" w:hAnsi="Avenir Next LT Pro"/>
          <w:sz w:val="24"/>
          <w:szCs w:val="24"/>
          <w:lang w:val="en-US"/>
        </w:rPr>
        <w:t xml:space="preserve">valid from </w:t>
      </w:r>
      <w:sdt>
        <w:sdtPr>
          <w:rPr>
            <w:rFonts w:ascii="Avenir Next LT Pro" w:hAnsi="Avenir Next LT Pro"/>
            <w:sz w:val="24"/>
            <w:szCs w:val="24"/>
            <w:lang w:val="en-US"/>
          </w:rPr>
          <w:id w:val="232819518"/>
          <w:placeholder>
            <w:docPart w:val="B113D4059DA0440BA2179B21AFFD4604"/>
          </w:placeholder>
          <w:date>
            <w:dateFormat w:val="dd/MM/yyyy"/>
            <w:lid w:val="es-ES"/>
            <w:storeMappedDataAs w:val="dateTime"/>
            <w:calendar w:val="gregorian"/>
          </w:date>
        </w:sdtPr>
        <w:sdtContent>
          <w:r w:rsidRPr="00072470">
            <w:rPr>
              <w:rFonts w:ascii="Avenir Next LT Pro" w:hAnsi="Avenir Next LT Pro"/>
              <w:sz w:val="24"/>
              <w:szCs w:val="24"/>
              <w:lang w:val="en-US"/>
            </w:rPr>
            <w:t>dd/mm/yyyy</w:t>
          </w:r>
        </w:sdtContent>
      </w:sdt>
      <w:r w:rsidRPr="00072470">
        <w:rPr>
          <w:rFonts w:ascii="Avenir Next LT Pro" w:hAnsi="Avenir Next LT Pro"/>
          <w:sz w:val="24"/>
          <w:szCs w:val="24"/>
          <w:lang w:val="en-US"/>
        </w:rPr>
        <w:t xml:space="preserve">, and expiring on </w:t>
      </w:r>
      <w:sdt>
        <w:sdtPr>
          <w:rPr>
            <w:rFonts w:ascii="Avenir Next LT Pro" w:hAnsi="Avenir Next LT Pro"/>
            <w:sz w:val="24"/>
            <w:szCs w:val="24"/>
            <w:lang w:val="en-US"/>
          </w:rPr>
          <w:id w:val="-1239088834"/>
          <w:placeholder>
            <w:docPart w:val="B113D4059DA0440BA2179B21AFFD4604"/>
          </w:placeholder>
          <w:date>
            <w:dateFormat w:val="dd/MM/yyyy"/>
            <w:lid w:val="es-ES"/>
            <w:storeMappedDataAs w:val="dateTime"/>
            <w:calendar w:val="gregorian"/>
          </w:date>
        </w:sdtPr>
        <w:sdtContent>
          <w:r w:rsidRPr="00072470">
            <w:rPr>
              <w:rFonts w:ascii="Avenir Next LT Pro" w:hAnsi="Avenir Next LT Pro"/>
              <w:sz w:val="24"/>
              <w:szCs w:val="24"/>
              <w:lang w:val="en-US"/>
            </w:rPr>
            <w:t>dd/mm/yyyy</w:t>
          </w:r>
        </w:sdtContent>
      </w:sdt>
      <w:r w:rsidRPr="00072470">
        <w:rPr>
          <w:rFonts w:ascii="Avenir Next LT Pro" w:hAnsi="Avenir Next LT Pro"/>
          <w:sz w:val="24"/>
          <w:szCs w:val="24"/>
          <w:lang w:val="en-US"/>
        </w:rPr>
        <w:t>.</w:t>
      </w:r>
    </w:p>
    <w:p w14:paraId="3243BD06" w14:textId="77777777" w:rsidR="007B5AEF" w:rsidRPr="00072470" w:rsidRDefault="007B5AEF">
      <w:pPr>
        <w:rPr>
          <w:rFonts w:ascii="Avenir Next LT Pro" w:hAnsi="Avenir Next LT Pro"/>
          <w:lang w:val="en-GB"/>
        </w:rPr>
      </w:pPr>
    </w:p>
    <w:p w14:paraId="6BB763B2" w14:textId="77777777" w:rsidR="007B5AEF" w:rsidRPr="00072470" w:rsidRDefault="007B5AEF" w:rsidP="007B5AEF">
      <w:pPr>
        <w:spacing w:after="0" w:line="240" w:lineRule="auto"/>
        <w:rPr>
          <w:rStyle w:val="IntenseEmphasis"/>
          <w:rFonts w:ascii="Avenir Next LT Pro" w:hAnsi="Avenir Next LT Pro"/>
          <w:bCs/>
          <w:i w:val="0"/>
          <w:iCs/>
          <w:color w:val="2F5496" w:themeColor="accent1" w:themeShade="BF"/>
        </w:rPr>
      </w:pPr>
      <w:r w:rsidRPr="00072470"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  <w:t>YACHT details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708"/>
        <w:gridCol w:w="2923"/>
        <w:gridCol w:w="1889"/>
        <w:gridCol w:w="2830"/>
      </w:tblGrid>
      <w:tr w:rsidR="007B5AEF" w:rsidRPr="00072470" w14:paraId="4AE4065F" w14:textId="77777777" w:rsidTr="00DD3671">
        <w:tc>
          <w:tcPr>
            <w:tcW w:w="1708" w:type="dxa"/>
          </w:tcPr>
          <w:p w14:paraId="75789FAB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Yacht Name</w:t>
            </w:r>
          </w:p>
        </w:tc>
        <w:tc>
          <w:tcPr>
            <w:tcW w:w="2923" w:type="dxa"/>
          </w:tcPr>
          <w:p w14:paraId="2F9254A4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889" w:type="dxa"/>
          </w:tcPr>
          <w:p w14:paraId="1BC5D240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MMSI</w:t>
            </w:r>
          </w:p>
        </w:tc>
        <w:tc>
          <w:tcPr>
            <w:tcW w:w="2830" w:type="dxa"/>
          </w:tcPr>
          <w:p w14:paraId="0F1F9D59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  <w:r w:rsidRPr="00072470">
              <w:rPr>
                <w:rFonts w:ascii="Avenir Next LT Pro" w:hAnsi="Avenir Next LT Pro"/>
                <w:sz w:val="18"/>
                <w:szCs w:val="18"/>
                <w:lang w:eastAsia="es-ES"/>
              </w:rPr>
              <w:t xml:space="preserve"> </w:t>
            </w:r>
          </w:p>
        </w:tc>
      </w:tr>
      <w:tr w:rsidR="007B5AEF" w:rsidRPr="00072470" w14:paraId="15B4002D" w14:textId="77777777" w:rsidTr="00DD3671">
        <w:tc>
          <w:tcPr>
            <w:tcW w:w="1708" w:type="dxa"/>
          </w:tcPr>
          <w:p w14:paraId="28D53657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Port of Registry</w:t>
            </w:r>
          </w:p>
        </w:tc>
        <w:tc>
          <w:tcPr>
            <w:tcW w:w="2923" w:type="dxa"/>
          </w:tcPr>
          <w:p w14:paraId="16927A8E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889" w:type="dxa"/>
          </w:tcPr>
          <w:p w14:paraId="0C744FFD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CALL SIGN</w:t>
            </w:r>
          </w:p>
        </w:tc>
        <w:tc>
          <w:tcPr>
            <w:tcW w:w="2830" w:type="dxa"/>
          </w:tcPr>
          <w:p w14:paraId="652D4B70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  <w:r w:rsidRPr="00072470">
              <w:rPr>
                <w:rFonts w:ascii="Avenir Next LT Pro" w:hAnsi="Avenir Next LT Pro"/>
                <w:sz w:val="18"/>
                <w:szCs w:val="18"/>
                <w:lang w:eastAsia="es-ES"/>
              </w:rPr>
              <w:t xml:space="preserve"> </w:t>
            </w:r>
          </w:p>
        </w:tc>
      </w:tr>
      <w:tr w:rsidR="007B5AEF" w:rsidRPr="00072470" w14:paraId="4AA5C7B8" w14:textId="77777777" w:rsidTr="00DD3671">
        <w:tc>
          <w:tcPr>
            <w:tcW w:w="1708" w:type="dxa"/>
          </w:tcPr>
          <w:p w14:paraId="357774D2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GrossTonnage</w:t>
            </w:r>
          </w:p>
        </w:tc>
        <w:tc>
          <w:tcPr>
            <w:tcW w:w="2923" w:type="dxa"/>
          </w:tcPr>
          <w:p w14:paraId="42C97827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889" w:type="dxa"/>
          </w:tcPr>
          <w:p w14:paraId="46133E2B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Official Number</w:t>
            </w:r>
          </w:p>
        </w:tc>
        <w:tc>
          <w:tcPr>
            <w:tcW w:w="2830" w:type="dxa"/>
          </w:tcPr>
          <w:p w14:paraId="6B44D4D4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072470" w14:paraId="1352DB0A" w14:textId="77777777" w:rsidTr="00DD3671">
        <w:tc>
          <w:tcPr>
            <w:tcW w:w="1708" w:type="dxa"/>
          </w:tcPr>
          <w:p w14:paraId="54EBBDAD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Date Keel Laid</w:t>
            </w:r>
          </w:p>
        </w:tc>
        <w:tc>
          <w:tcPr>
            <w:tcW w:w="2923" w:type="dxa"/>
          </w:tcPr>
          <w:p w14:paraId="72D87BE6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889" w:type="dxa"/>
          </w:tcPr>
          <w:p w14:paraId="76160F87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IMO Number</w:t>
            </w:r>
          </w:p>
        </w:tc>
        <w:tc>
          <w:tcPr>
            <w:tcW w:w="2830" w:type="dxa"/>
          </w:tcPr>
          <w:p w14:paraId="475E9A50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072470" w14:paraId="1F7D4043" w14:textId="77777777" w:rsidTr="00DD3671">
        <w:tc>
          <w:tcPr>
            <w:tcW w:w="1708" w:type="dxa"/>
          </w:tcPr>
          <w:p w14:paraId="6CA9B84A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Type of Yacht</w:t>
            </w:r>
          </w:p>
        </w:tc>
        <w:tc>
          <w:tcPr>
            <w:tcW w:w="2923" w:type="dxa"/>
          </w:tcPr>
          <w:p w14:paraId="460FEEC9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889" w:type="dxa"/>
          </w:tcPr>
          <w:p w14:paraId="6C487141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Nature of service</w:t>
            </w:r>
          </w:p>
        </w:tc>
        <w:tc>
          <w:tcPr>
            <w:tcW w:w="2830" w:type="dxa"/>
          </w:tcPr>
          <w:p w14:paraId="322DBB75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072470" w14:paraId="32D94CCE" w14:textId="77777777" w:rsidTr="00DD3671">
        <w:tc>
          <w:tcPr>
            <w:tcW w:w="1708" w:type="dxa"/>
          </w:tcPr>
          <w:p w14:paraId="23170C21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  <w:t xml:space="preserve">Classification </w:t>
            </w:r>
          </w:p>
        </w:tc>
        <w:tc>
          <w:tcPr>
            <w:tcW w:w="2923" w:type="dxa"/>
          </w:tcPr>
          <w:p w14:paraId="463913E5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</w:rPr>
            </w:pPr>
          </w:p>
        </w:tc>
        <w:tc>
          <w:tcPr>
            <w:tcW w:w="1889" w:type="dxa"/>
          </w:tcPr>
          <w:p w14:paraId="16BD2417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  <w:t>Area</w:t>
            </w:r>
          </w:p>
        </w:tc>
        <w:tc>
          <w:tcPr>
            <w:tcW w:w="2830" w:type="dxa"/>
          </w:tcPr>
          <w:p w14:paraId="711E4F68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</w:rPr>
            </w:pPr>
          </w:p>
        </w:tc>
      </w:tr>
    </w:tbl>
    <w:p w14:paraId="7E9DEA46" w14:textId="77777777" w:rsidR="007B5AEF" w:rsidRPr="00072470" w:rsidRDefault="007B5AEF">
      <w:pPr>
        <w:rPr>
          <w:rFonts w:ascii="Avenir Next LT Pro" w:hAnsi="Avenir Next LT Pro"/>
        </w:rPr>
      </w:pPr>
    </w:p>
    <w:p w14:paraId="0B31694F" w14:textId="77777777" w:rsidR="004A47EB" w:rsidRPr="00072470" w:rsidRDefault="004A47EB">
      <w:pPr>
        <w:rPr>
          <w:rFonts w:ascii="Avenir Next LT Pro" w:hAnsi="Avenir Next LT Pro"/>
        </w:rPr>
      </w:pPr>
    </w:p>
    <w:p w14:paraId="01A1A224" w14:textId="77777777" w:rsidR="007B5AEF" w:rsidRPr="00072470" w:rsidRDefault="007B5AEF" w:rsidP="004A47EB">
      <w:pPr>
        <w:jc w:val="both"/>
        <w:rPr>
          <w:rFonts w:ascii="Avenir Next LT Pro" w:hAnsi="Avenir Next LT Pro"/>
          <w:lang w:val="en-US"/>
        </w:rPr>
      </w:pPr>
      <w:r w:rsidRPr="00072470">
        <w:rPr>
          <w:rFonts w:ascii="Avenir Next LT Pro" w:hAnsi="Avenir Next LT Pro"/>
          <w:lang w:val="en-US"/>
        </w:rPr>
        <w:t>This document is Signed and Stamped for and on behalf of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701"/>
        <w:gridCol w:w="2835"/>
        <w:gridCol w:w="1984"/>
        <w:gridCol w:w="2835"/>
      </w:tblGrid>
      <w:tr w:rsidR="00DD3671" w:rsidRPr="00072470" w14:paraId="03FD3247" w14:textId="77777777" w:rsidTr="00DD3671">
        <w:tc>
          <w:tcPr>
            <w:tcW w:w="1701" w:type="dxa"/>
          </w:tcPr>
          <w:p w14:paraId="30D5F986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Tallamar</w:t>
            </w:r>
            <w:r w:rsidR="004A47EB"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 xml:space="preserve"> </w:t>
            </w:r>
            <w:r w:rsidR="008254F4"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repres.</w:t>
            </w:r>
          </w:p>
        </w:tc>
        <w:tc>
          <w:tcPr>
            <w:tcW w:w="2835" w:type="dxa"/>
          </w:tcPr>
          <w:p w14:paraId="1BD2573C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</w:p>
        </w:tc>
        <w:tc>
          <w:tcPr>
            <w:tcW w:w="1984" w:type="dxa"/>
          </w:tcPr>
          <w:p w14:paraId="6F6957B2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Owner/ Manag</w:t>
            </w:r>
            <w:r w:rsidR="00E16971"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.</w:t>
            </w:r>
          </w:p>
        </w:tc>
        <w:tc>
          <w:tcPr>
            <w:tcW w:w="2835" w:type="dxa"/>
          </w:tcPr>
          <w:p w14:paraId="37564761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</w:p>
        </w:tc>
      </w:tr>
      <w:tr w:rsidR="004A47EB" w:rsidRPr="00072470" w14:paraId="388CF048" w14:textId="77777777" w:rsidTr="00DD3671">
        <w:tc>
          <w:tcPr>
            <w:tcW w:w="1701" w:type="dxa"/>
            <w:tcBorders>
              <w:bottom w:val="single" w:sz="4" w:space="0" w:color="auto"/>
            </w:tcBorders>
          </w:tcPr>
          <w:p w14:paraId="237E7FB3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Charge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6F5A874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94C4D58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Representative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F4015B0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</w:p>
        </w:tc>
      </w:tr>
      <w:tr w:rsidR="004A47EB" w:rsidRPr="00072470" w14:paraId="3434BC2A" w14:textId="77777777" w:rsidTr="00DD3671">
        <w:tc>
          <w:tcPr>
            <w:tcW w:w="1701" w:type="dxa"/>
            <w:tcBorders>
              <w:right w:val="nil"/>
            </w:tcBorders>
          </w:tcPr>
          <w:p w14:paraId="11EAD0DA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785AF4BD" w14:textId="77777777" w:rsidR="001F110E" w:rsidRPr="00072470" w:rsidRDefault="001F110E" w:rsidP="001F110E">
            <w:pPr>
              <w:jc w:val="right"/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  <w:r w:rsidRPr="00072470"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  <w:t>Signed and Stamped</w:t>
            </w:r>
          </w:p>
          <w:p w14:paraId="546BE3AE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4A0A6F24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0D568542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4B42EBE6" w14:textId="77777777" w:rsidR="00780DB3" w:rsidRPr="00072470" w:rsidRDefault="00780DB3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6160B5DD" w14:textId="77777777" w:rsidR="00780DB3" w:rsidRPr="00072470" w:rsidRDefault="00780DB3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562DBAEC" w14:textId="77777777" w:rsidR="004A47EB" w:rsidRPr="00072470" w:rsidRDefault="004A47EB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3368CF32" w14:textId="77777777" w:rsidR="004A47EB" w:rsidRPr="00072470" w:rsidRDefault="004A47EB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56E17460" w14:textId="77777777" w:rsidR="004A47EB" w:rsidRPr="00072470" w:rsidRDefault="004A47EB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223A5E18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343882AE" w14:textId="77777777" w:rsidR="001F110E" w:rsidRPr="00072470" w:rsidRDefault="001F110E" w:rsidP="001F110E">
            <w:pPr>
              <w:rPr>
                <w:rFonts w:ascii="Avenir Next LT Pro" w:hAnsi="Avenir Next LT Pro"/>
                <w:color w:val="2F5496" w:themeColor="accent1" w:themeShade="BF"/>
                <w:sz w:val="20"/>
                <w:szCs w:val="20"/>
                <w:lang w:val="en-GB"/>
              </w:rPr>
            </w:pPr>
          </w:p>
        </w:tc>
        <w:tc>
          <w:tcPr>
            <w:tcW w:w="1984" w:type="dxa"/>
            <w:tcBorders>
              <w:right w:val="nil"/>
            </w:tcBorders>
          </w:tcPr>
          <w:p w14:paraId="76FA1D62" w14:textId="77777777" w:rsidR="001F110E" w:rsidRPr="00072470" w:rsidRDefault="001F110E" w:rsidP="001F110E">
            <w:pPr>
              <w:rPr>
                <w:rFonts w:ascii="Avenir Next LT Pro" w:hAnsi="Avenir Next LT Pro"/>
                <w:color w:val="2F5496" w:themeColor="accent1" w:themeShade="BF"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74462013" w14:textId="77777777" w:rsidR="001F110E" w:rsidRPr="00072470" w:rsidRDefault="001F110E" w:rsidP="001F110E">
            <w:pPr>
              <w:jc w:val="right"/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  <w:r w:rsidRPr="00072470"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  <w:t>Signed and Stamped</w:t>
            </w:r>
          </w:p>
          <w:p w14:paraId="41497343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39D79CA5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1FA12E79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0580AB35" w14:textId="77777777" w:rsidR="001F110E" w:rsidRPr="00072470" w:rsidRDefault="001F110E" w:rsidP="001F110E">
            <w:pPr>
              <w:rPr>
                <w:rFonts w:ascii="Avenir Next LT Pro" w:hAnsi="Avenir Next LT Pro"/>
                <w:color w:val="2F5496" w:themeColor="accent1" w:themeShade="BF"/>
                <w:sz w:val="20"/>
                <w:szCs w:val="20"/>
              </w:rPr>
            </w:pPr>
          </w:p>
        </w:tc>
      </w:tr>
      <w:tr w:rsidR="00DD3671" w:rsidRPr="00072470" w14:paraId="65B6F772" w14:textId="77777777" w:rsidTr="00DD3671">
        <w:trPr>
          <w:trHeight w:val="58"/>
        </w:trPr>
        <w:tc>
          <w:tcPr>
            <w:tcW w:w="1701" w:type="dxa"/>
          </w:tcPr>
          <w:p w14:paraId="66235BAA" w14:textId="77777777" w:rsidR="001F110E" w:rsidRPr="00072470" w:rsidRDefault="004A47EB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Location</w:t>
            </w:r>
          </w:p>
        </w:tc>
        <w:tc>
          <w:tcPr>
            <w:tcW w:w="2835" w:type="dxa"/>
          </w:tcPr>
          <w:p w14:paraId="758082BD" w14:textId="77777777" w:rsidR="001F110E" w:rsidRPr="00072470" w:rsidRDefault="004A47EB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Palma</w:t>
            </w:r>
          </w:p>
        </w:tc>
        <w:tc>
          <w:tcPr>
            <w:tcW w:w="1984" w:type="dxa"/>
          </w:tcPr>
          <w:p w14:paraId="5E2481C6" w14:textId="77777777" w:rsidR="001F110E" w:rsidRPr="00072470" w:rsidRDefault="004A47EB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Date</w:t>
            </w:r>
          </w:p>
        </w:tc>
        <w:sdt>
          <w:sdtPr>
            <w:rPr>
              <w:rFonts w:ascii="Avenir Next LT Pro" w:hAnsi="Avenir Next LT Pro"/>
              <w:sz w:val="10"/>
              <w:szCs w:val="10"/>
              <w:lang w:val="en-US"/>
            </w:rPr>
            <w:id w:val="-613438624"/>
            <w:placeholder>
              <w:docPart w:val="0452C8A30D0945118B2B82AD593FD430"/>
            </w:placeholder>
            <w:showingPlcHdr/>
            <w:date>
              <w:dateFormat w:val="dd/MM/yyyy"/>
              <w:lid w:val="es-ES"/>
              <w:storeMappedDataAs w:val="dateTime"/>
              <w:calendar w:val="gregorian"/>
            </w:date>
          </w:sdtPr>
          <w:sdtContent>
            <w:tc>
              <w:tcPr>
                <w:tcW w:w="2835" w:type="dxa"/>
              </w:tcPr>
              <w:p w14:paraId="39935F2C" w14:textId="77777777" w:rsidR="001F110E" w:rsidRPr="00072470" w:rsidRDefault="00D47BB6" w:rsidP="001F110E">
                <w:pPr>
                  <w:rPr>
                    <w:rFonts w:ascii="Avenir Next LT Pro" w:hAnsi="Avenir Next LT Pro"/>
                    <w:sz w:val="10"/>
                    <w:szCs w:val="10"/>
                  </w:rPr>
                </w:pPr>
                <w:r w:rsidRPr="00072470">
                  <w:rPr>
                    <w:rFonts w:ascii="Avenir Next LT Pro" w:hAnsi="Avenir Next LT Pro"/>
                    <w:sz w:val="20"/>
                    <w:szCs w:val="20"/>
                    <w:lang w:val="en-GB"/>
                  </w:rPr>
                  <w:t>Haga</w:t>
                </w:r>
                <w:r w:rsidRPr="00072470">
                  <w:rPr>
                    <w:rStyle w:val="PlaceholderText"/>
                    <w:rFonts w:ascii="Avenir Next LT Pro" w:hAnsi="Avenir Next LT Pro"/>
                    <w:sz w:val="10"/>
                    <w:szCs w:val="10"/>
                  </w:rPr>
                  <w:t xml:space="preserve"> </w:t>
                </w:r>
                <w:r w:rsidRPr="00072470">
                  <w:rPr>
                    <w:rFonts w:ascii="Avenir Next LT Pro" w:hAnsi="Avenir Next LT Pro"/>
                    <w:sz w:val="20"/>
                    <w:szCs w:val="20"/>
                    <w:lang w:val="en-GB"/>
                  </w:rPr>
                  <w:t>clic aquí o pulse para escribir una fecha.</w:t>
                </w:r>
              </w:p>
            </w:tc>
          </w:sdtContent>
        </w:sdt>
      </w:tr>
    </w:tbl>
    <w:p w14:paraId="373FAFCC" w14:textId="77777777" w:rsidR="009F0C8D" w:rsidRPr="00072470" w:rsidRDefault="009F0C8D" w:rsidP="004A47EB">
      <w:pPr>
        <w:rPr>
          <w:rFonts w:ascii="Avenir Next LT Pro" w:hAnsi="Avenir Next LT Pro"/>
        </w:rPr>
      </w:pPr>
    </w:p>
    <w:sectPr w:rsidR="009F0C8D" w:rsidRPr="00072470" w:rsidSect="00E169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133" w:bottom="1276" w:left="1134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49885" w14:textId="77777777" w:rsidR="004864B8" w:rsidRDefault="004864B8" w:rsidP="00E41285">
      <w:pPr>
        <w:spacing w:after="0" w:line="240" w:lineRule="auto"/>
      </w:pPr>
      <w:r>
        <w:separator/>
      </w:r>
    </w:p>
  </w:endnote>
  <w:endnote w:type="continuationSeparator" w:id="0">
    <w:p w14:paraId="28682403" w14:textId="77777777" w:rsidR="004864B8" w:rsidRDefault="004864B8" w:rsidP="00E41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A46C7" w14:textId="77777777" w:rsidR="00C55A98" w:rsidRDefault="00C55A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1BF93" w14:textId="77777777" w:rsidR="00E16971" w:rsidRPr="00E16971" w:rsidRDefault="00E16971" w:rsidP="00E16971">
    <w:pPr>
      <w:pStyle w:val="Header"/>
      <w:pBdr>
        <w:top w:val="single" w:sz="6" w:space="0" w:color="4472C4" w:themeColor="accent1"/>
      </w:pBdr>
      <w:rPr>
        <w:noProof/>
        <w:sz w:val="10"/>
        <w:szCs w:val="10"/>
      </w:rPr>
    </w:pPr>
  </w:p>
  <w:p w14:paraId="075F2B85" w14:textId="77777777" w:rsidR="00E16971" w:rsidRPr="00780DB3" w:rsidRDefault="00E16971" w:rsidP="00C96574">
    <w:pPr>
      <w:pStyle w:val="Header"/>
      <w:pBdr>
        <w:top w:val="single" w:sz="6" w:space="0" w:color="4472C4" w:themeColor="accent1"/>
      </w:pBdr>
      <w:jc w:val="center"/>
      <w:rPr>
        <w:b/>
        <w:bCs/>
        <w:noProof/>
        <w:color w:val="2F5496" w:themeColor="accent1" w:themeShade="BF"/>
        <w:sz w:val="20"/>
        <w:szCs w:val="20"/>
      </w:rPr>
    </w:pPr>
    <w:r w:rsidRPr="00780DB3">
      <w:rPr>
        <w:b/>
        <w:bCs/>
        <w:noProof/>
        <w:color w:val="2F5496" w:themeColor="accent1" w:themeShade="BF"/>
        <w:sz w:val="20"/>
        <w:szCs w:val="20"/>
      </w:rPr>
      <w:t>TALLAMAR ELECTRONICS, S.L.U.</w:t>
    </w:r>
  </w:p>
  <w:p w14:paraId="69153ADF" w14:textId="77777777" w:rsidR="00E41285" w:rsidRDefault="00E37614" w:rsidP="00E16971">
    <w:pPr>
      <w:pStyle w:val="Header"/>
      <w:pBdr>
        <w:top w:val="single" w:sz="6" w:space="0" w:color="4472C4" w:themeColor="accent1"/>
      </w:pBdr>
      <w:jc w:val="center"/>
    </w:pPr>
    <w:r>
      <w:rPr>
        <w:noProof/>
        <w:sz w:val="18"/>
        <w:szCs w:val="18"/>
      </w:rPr>
      <w:t xml:space="preserve">ES-B57421083 - </w:t>
    </w:r>
    <w:r w:rsidR="00C96574" w:rsidRPr="00C96574">
      <w:rPr>
        <w:noProof/>
        <w:sz w:val="18"/>
        <w:szCs w:val="18"/>
      </w:rPr>
      <w:t>C/ San Magin, 22 Bajos 07013 Palma - +34971918600 – cristina@tallamar.com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2B04" w14:textId="77777777" w:rsidR="00C55A98" w:rsidRDefault="00C55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185D0" w14:textId="77777777" w:rsidR="004864B8" w:rsidRDefault="004864B8" w:rsidP="00E41285">
      <w:pPr>
        <w:spacing w:after="0" w:line="240" w:lineRule="auto"/>
      </w:pPr>
      <w:r>
        <w:separator/>
      </w:r>
    </w:p>
  </w:footnote>
  <w:footnote w:type="continuationSeparator" w:id="0">
    <w:p w14:paraId="3AAC304A" w14:textId="77777777" w:rsidR="004864B8" w:rsidRDefault="004864B8" w:rsidP="00E41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000F6" w14:textId="77777777" w:rsidR="00C55A98" w:rsidRDefault="00000000">
    <w:pPr>
      <w:pStyle w:val="Header"/>
    </w:pPr>
    <w:r>
      <w:rPr>
        <w:noProof/>
      </w:rPr>
      <w:pict w14:anchorId="539B54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81907" o:spid="_x0000_s1026" type="#_x0000_t75" style="position:absolute;margin-left:0;margin-top:0;width:271.85pt;height:276.65pt;z-index:-251655168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0A61" w14:textId="77777777" w:rsidR="00C55A98" w:rsidRDefault="00000000">
    <w:pPr>
      <w:pStyle w:val="Header"/>
    </w:pPr>
    <w:r>
      <w:rPr>
        <w:noProof/>
      </w:rPr>
      <w:pict w14:anchorId="090ED1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81908" o:spid="_x0000_s1027" type="#_x0000_t75" style="position:absolute;margin-left:0;margin-top:0;width:271.85pt;height:276.65pt;z-index:-251654144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  <w:r w:rsidR="00C55A98">
      <w:rPr>
        <w:noProof/>
      </w:rPr>
      <w:drawing>
        <wp:anchor distT="0" distB="0" distL="114300" distR="114300" simplePos="0" relativeHeight="251659264" behindDoc="1" locked="0" layoutInCell="1" allowOverlap="1" wp14:anchorId="189236C1" wp14:editId="3C4B48D4">
          <wp:simplePos x="0" y="0"/>
          <wp:positionH relativeFrom="margin">
            <wp:align>center</wp:align>
          </wp:positionH>
          <wp:positionV relativeFrom="paragraph">
            <wp:posOffset>-287850</wp:posOffset>
          </wp:positionV>
          <wp:extent cx="7136756" cy="351692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756" cy="351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9DE6" w14:textId="77777777" w:rsidR="00C55A98" w:rsidRDefault="00000000">
    <w:pPr>
      <w:pStyle w:val="Header"/>
    </w:pPr>
    <w:r>
      <w:rPr>
        <w:noProof/>
      </w:rPr>
      <w:pict w14:anchorId="2F35C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81906" o:spid="_x0000_s1025" type="#_x0000_t75" style="position:absolute;margin-left:0;margin-top:0;width:271.85pt;height:276.65pt;z-index:-251656192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ocumentProtection w:edit="readOnly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4C"/>
    <w:rsid w:val="00072470"/>
    <w:rsid w:val="000A5B50"/>
    <w:rsid w:val="001148F7"/>
    <w:rsid w:val="001469F0"/>
    <w:rsid w:val="001F110E"/>
    <w:rsid w:val="002A01DB"/>
    <w:rsid w:val="002F064D"/>
    <w:rsid w:val="00454327"/>
    <w:rsid w:val="004864B8"/>
    <w:rsid w:val="004A47EB"/>
    <w:rsid w:val="005A52D3"/>
    <w:rsid w:val="005D13F4"/>
    <w:rsid w:val="00626A7A"/>
    <w:rsid w:val="0067722C"/>
    <w:rsid w:val="006F49B8"/>
    <w:rsid w:val="00766BB6"/>
    <w:rsid w:val="00780DB3"/>
    <w:rsid w:val="007A0AA8"/>
    <w:rsid w:val="007B5AEF"/>
    <w:rsid w:val="007E29CC"/>
    <w:rsid w:val="008254F4"/>
    <w:rsid w:val="0089079C"/>
    <w:rsid w:val="008A4C0A"/>
    <w:rsid w:val="009F0C8D"/>
    <w:rsid w:val="00A41F3B"/>
    <w:rsid w:val="00AB7E4C"/>
    <w:rsid w:val="00B871AA"/>
    <w:rsid w:val="00C55A98"/>
    <w:rsid w:val="00C96574"/>
    <w:rsid w:val="00D47BB6"/>
    <w:rsid w:val="00D85B41"/>
    <w:rsid w:val="00DD3671"/>
    <w:rsid w:val="00E16971"/>
    <w:rsid w:val="00E272AC"/>
    <w:rsid w:val="00E37614"/>
    <w:rsid w:val="00E41285"/>
    <w:rsid w:val="00EC6EA9"/>
    <w:rsid w:val="00F42DF2"/>
    <w:rsid w:val="00FC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F65F8"/>
  <w15:chartTrackingRefBased/>
  <w15:docId w15:val="{1DF2DED2-E5BF-48EF-8727-399A126A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285"/>
  </w:style>
  <w:style w:type="paragraph" w:styleId="Footer">
    <w:name w:val="footer"/>
    <w:basedOn w:val="Normal"/>
    <w:link w:val="Foot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285"/>
  </w:style>
  <w:style w:type="table" w:styleId="TableGrid">
    <w:name w:val="Table Grid"/>
    <w:basedOn w:val="TableNormal"/>
    <w:uiPriority w:val="59"/>
    <w:rsid w:val="007B5AEF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7B5AEF"/>
    <w:rPr>
      <w:rFonts w:cs="Times New Roman"/>
      <w:b/>
      <w:i/>
      <w:color w:val="4F81BD"/>
    </w:rPr>
  </w:style>
  <w:style w:type="character" w:styleId="PlaceholderText">
    <w:name w:val="Placeholder Text"/>
    <w:basedOn w:val="DefaultParagraphFont"/>
    <w:uiPriority w:val="99"/>
    <w:semiHidden/>
    <w:rsid w:val="000A5B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4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lr\Desktop\plantillas%20radio%20surveys\Plantilla%20SBM%20GMDS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13D4059DA0440BA2179B21AFFD4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51757-5550-422A-9905-1D0DB026B67C}"/>
      </w:docPartPr>
      <w:docPartBody>
        <w:p w:rsidR="00422629" w:rsidRDefault="00000000">
          <w:pPr>
            <w:pStyle w:val="B113D4059DA0440BA2179B21AFFD4604"/>
          </w:pPr>
          <w:r w:rsidRPr="0023738E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0452C8A30D0945118B2B82AD593FD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AA98B-ED22-43BD-977A-E0DE5C4BC8C8}"/>
      </w:docPartPr>
      <w:docPartBody>
        <w:p w:rsidR="00422629" w:rsidRDefault="00000000">
          <w:pPr>
            <w:pStyle w:val="0452C8A30D0945118B2B82AD593FD430"/>
          </w:pPr>
          <w:r w:rsidRPr="00D47BB6">
            <w:rPr>
              <w:rFonts w:ascii="Avenir Next LT Pro" w:hAnsi="Avenir Next LT Pro"/>
              <w:sz w:val="20"/>
              <w:szCs w:val="20"/>
              <w:lang w:val="en-GB"/>
            </w:rPr>
            <w:t>Haga</w:t>
          </w:r>
          <w:r w:rsidRPr="00D47BB6">
            <w:rPr>
              <w:rStyle w:val="PlaceholderText"/>
              <w:sz w:val="10"/>
              <w:szCs w:val="10"/>
            </w:rPr>
            <w:t xml:space="preserve"> </w:t>
          </w:r>
          <w:r w:rsidRPr="00D47BB6">
            <w:rPr>
              <w:rFonts w:ascii="Avenir Next LT Pro" w:hAnsi="Avenir Next LT Pro"/>
              <w:sz w:val="20"/>
              <w:szCs w:val="20"/>
              <w:lang w:val="en-GB"/>
            </w:rPr>
            <w:t>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29"/>
    <w:rsid w:val="001148F7"/>
    <w:rsid w:val="00422629"/>
    <w:rsid w:val="0078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113D4059DA0440BA2179B21AFFD4604">
    <w:name w:val="B113D4059DA0440BA2179B21AFFD4604"/>
  </w:style>
  <w:style w:type="paragraph" w:customStyle="1" w:styleId="0452C8A30D0945118B2B82AD593FD430">
    <w:name w:val="0452C8A30D0945118B2B82AD593FD4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SBM GMDSS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</dc:creator>
  <cp:keywords/>
  <dc:description/>
  <cp:lastModifiedBy>Pol Raich</cp:lastModifiedBy>
  <cp:revision>2</cp:revision>
  <cp:lastPrinted>2020-10-27T10:13:00Z</cp:lastPrinted>
  <dcterms:created xsi:type="dcterms:W3CDTF">2026-10-19T12:09:00Z</dcterms:created>
  <dcterms:modified xsi:type="dcterms:W3CDTF">2026-10-19T12:09:00Z</dcterms:modified>
</cp:coreProperties>
</file>